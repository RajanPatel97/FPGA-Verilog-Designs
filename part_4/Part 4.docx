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342F" w:rsidRDefault="00DC342F" w:rsidP="00DC342F">
      <w:pPr>
        <w:jc w:val="center"/>
        <w:rPr>
          <w:u w:val="single"/>
        </w:rPr>
      </w:pPr>
      <w:r>
        <w:rPr>
          <w:u w:val="single"/>
        </w:rPr>
        <w:t>Verilog Experiment - Part 4</w:t>
      </w:r>
    </w:p>
    <w:p w:rsidR="00DC342F" w:rsidRDefault="00DC342F" w:rsidP="00DC342F">
      <w:pPr>
        <w:rPr>
          <w:u w:val="single"/>
        </w:rPr>
      </w:pPr>
      <w:r>
        <w:rPr>
          <w:u w:val="single"/>
        </w:rPr>
        <w:t>Experiment 16</w:t>
      </w:r>
    </w:p>
    <w:p w:rsidR="002D5282" w:rsidRDefault="002D5282" w:rsidP="00DC342F">
      <w:pPr>
        <w:rPr>
          <w:u w:val="single"/>
        </w:rPr>
      </w:pPr>
      <w:r>
        <w:rPr>
          <w:noProof/>
          <w:lang w:eastAsia="en-GB"/>
        </w:rPr>
        <w:drawing>
          <wp:anchor distT="0" distB="0" distL="114300" distR="114300" simplePos="0" relativeHeight="251659264" behindDoc="0" locked="0" layoutInCell="1" allowOverlap="1" wp14:anchorId="56FB4DAE" wp14:editId="01DFEDFF">
            <wp:simplePos x="0" y="0"/>
            <wp:positionH relativeFrom="margin">
              <wp:align>left</wp:align>
            </wp:positionH>
            <wp:positionV relativeFrom="paragraph">
              <wp:posOffset>7620</wp:posOffset>
            </wp:positionV>
            <wp:extent cx="5082540" cy="3252470"/>
            <wp:effectExtent l="0" t="0" r="3810" b="5080"/>
            <wp:wrapThrough wrapText="bothSides">
              <wp:wrapPolygon edited="0">
                <wp:start x="0" y="0"/>
                <wp:lineTo x="0" y="21507"/>
                <wp:lineTo x="21535" y="21507"/>
                <wp:lineTo x="2153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28584" t="35848" r="28318" b="15107"/>
                    <a:stretch/>
                  </pic:blipFill>
                  <pic:spPr bwMode="auto">
                    <a:xfrm>
                      <a:off x="0" y="0"/>
                      <a:ext cx="5082540" cy="3252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D5282" w:rsidRDefault="002D5282" w:rsidP="00DC342F">
      <w:pPr>
        <w:rPr>
          <w:u w:val="single"/>
        </w:rPr>
      </w:pPr>
    </w:p>
    <w:p w:rsidR="002D5282" w:rsidRDefault="002D5282" w:rsidP="00DC342F">
      <w:pPr>
        <w:rPr>
          <w:u w:val="single"/>
        </w:rPr>
      </w:pPr>
    </w:p>
    <w:p w:rsidR="002D5282" w:rsidRDefault="002D5282" w:rsidP="00DC342F">
      <w:pPr>
        <w:rPr>
          <w:u w:val="single"/>
        </w:rPr>
      </w:pPr>
    </w:p>
    <w:p w:rsidR="002D5282" w:rsidRDefault="002D5282" w:rsidP="00DC342F">
      <w:pPr>
        <w:rPr>
          <w:u w:val="single"/>
        </w:rPr>
      </w:pPr>
    </w:p>
    <w:p w:rsidR="002D5282" w:rsidRDefault="002D5282" w:rsidP="00DC342F">
      <w:pPr>
        <w:rPr>
          <w:u w:val="single"/>
        </w:rPr>
      </w:pPr>
    </w:p>
    <w:p w:rsidR="002D5282" w:rsidRDefault="002D5282" w:rsidP="00DC342F">
      <w:pPr>
        <w:rPr>
          <w:u w:val="single"/>
        </w:rPr>
      </w:pPr>
    </w:p>
    <w:p w:rsidR="002D5282" w:rsidRDefault="002D5282" w:rsidP="00DC342F">
      <w:pPr>
        <w:rPr>
          <w:u w:val="single"/>
        </w:rPr>
      </w:pPr>
    </w:p>
    <w:p w:rsidR="002D5282" w:rsidRDefault="002D5282" w:rsidP="00DC342F">
      <w:pPr>
        <w:rPr>
          <w:u w:val="single"/>
        </w:rPr>
      </w:pPr>
    </w:p>
    <w:p w:rsidR="002D5282" w:rsidRDefault="002D5282" w:rsidP="00DC342F">
      <w:pPr>
        <w:rPr>
          <w:u w:val="single"/>
        </w:rPr>
      </w:pPr>
    </w:p>
    <w:p w:rsidR="002D5282" w:rsidRDefault="002D5282" w:rsidP="00DC342F">
      <w:pPr>
        <w:rPr>
          <w:u w:val="single"/>
        </w:rPr>
      </w:pPr>
    </w:p>
    <w:p w:rsidR="002D5282" w:rsidRDefault="002D5282" w:rsidP="00DC342F">
      <w:pPr>
        <w:rPr>
          <w:u w:val="single"/>
        </w:rPr>
      </w:pPr>
    </w:p>
    <w:p w:rsidR="002D5282" w:rsidRDefault="002D5282" w:rsidP="00DC342F">
      <w:pPr>
        <w:rPr>
          <w:u w:val="single"/>
        </w:rPr>
      </w:pPr>
      <w:r>
        <w:rPr>
          <w:u w:val="single"/>
        </w:rPr>
        <w:t xml:space="preserve">The allpass processor module works in the following way: </w:t>
      </w:r>
    </w:p>
    <w:p w:rsidR="002D5282" w:rsidRDefault="002D5282" w:rsidP="00DC342F">
      <w:pPr>
        <w:rPr>
          <w:u w:val="single"/>
        </w:rPr>
      </w:pPr>
      <w:r>
        <w:rPr>
          <w:noProof/>
          <w:lang w:eastAsia="en-GB"/>
        </w:rPr>
        <w:drawing>
          <wp:anchor distT="0" distB="0" distL="114300" distR="114300" simplePos="0" relativeHeight="251675648" behindDoc="0" locked="0" layoutInCell="1" allowOverlap="1" wp14:anchorId="4938F10C" wp14:editId="288446D5">
            <wp:simplePos x="0" y="0"/>
            <wp:positionH relativeFrom="margin">
              <wp:align>left</wp:align>
            </wp:positionH>
            <wp:positionV relativeFrom="paragraph">
              <wp:posOffset>5715</wp:posOffset>
            </wp:positionV>
            <wp:extent cx="3962400" cy="889000"/>
            <wp:effectExtent l="0" t="0" r="0" b="6350"/>
            <wp:wrapThrough wrapText="bothSides">
              <wp:wrapPolygon edited="0">
                <wp:start x="0" y="0"/>
                <wp:lineTo x="0" y="21291"/>
                <wp:lineTo x="21496" y="21291"/>
                <wp:lineTo x="2149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5763" t="73508" r="31664" b="13492"/>
                    <a:stretch/>
                  </pic:blipFill>
                  <pic:spPr bwMode="auto">
                    <a:xfrm>
                      <a:off x="0" y="0"/>
                      <a:ext cx="3962400" cy="889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C342F" w:rsidRDefault="00DC342F" w:rsidP="00DC342F">
      <w:pPr>
        <w:rPr>
          <w:u w:val="single"/>
        </w:rPr>
      </w:pPr>
    </w:p>
    <w:p w:rsidR="005B5D1C" w:rsidRDefault="005B5D1C" w:rsidP="00DC342F">
      <w:pPr>
        <w:rPr>
          <w:u w:val="single"/>
        </w:rPr>
      </w:pPr>
    </w:p>
    <w:p w:rsidR="00D85B6B" w:rsidRDefault="002D5282" w:rsidP="00DC342F">
      <w:pPr>
        <w:rPr>
          <w:u w:val="single"/>
        </w:rPr>
      </w:pPr>
      <w:r>
        <w:rPr>
          <w:noProof/>
          <w:lang w:eastAsia="en-GB"/>
        </w:rPr>
        <w:drawing>
          <wp:anchor distT="0" distB="0" distL="114300" distR="114300" simplePos="0" relativeHeight="251661312" behindDoc="0" locked="0" layoutInCell="1" allowOverlap="1" wp14:anchorId="3BF1B299" wp14:editId="425D70F9">
            <wp:simplePos x="0" y="0"/>
            <wp:positionH relativeFrom="margin">
              <wp:align>left</wp:align>
            </wp:positionH>
            <wp:positionV relativeFrom="paragraph">
              <wp:posOffset>102235</wp:posOffset>
            </wp:positionV>
            <wp:extent cx="4518750" cy="3680460"/>
            <wp:effectExtent l="0" t="0" r="0" b="0"/>
            <wp:wrapThrough wrapText="bothSides">
              <wp:wrapPolygon edited="0">
                <wp:start x="0" y="0"/>
                <wp:lineTo x="0" y="21466"/>
                <wp:lineTo x="21491" y="21466"/>
                <wp:lineTo x="2149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9692" t="45303" r="42832" b="14910"/>
                    <a:stretch/>
                  </pic:blipFill>
                  <pic:spPr bwMode="auto">
                    <a:xfrm>
                      <a:off x="0" y="0"/>
                      <a:ext cx="4518750" cy="3680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D5282">
        <w:t xml:space="preserve">My multiplication processor works in the same way but multiplies the 2’s compliment input by 4 in order to get a louder output. </w:t>
      </w:r>
      <w:r>
        <w:t xml:space="preserve">The spi2adc uses dot notation so that signal names inside the module connect to outside the module in any order which is much safer. Outside the processor the code is the same, so it is very flexible and reusable. </w:t>
      </w:r>
    </w:p>
    <w:p w:rsidR="00DC342F" w:rsidRDefault="00D85B6B" w:rsidP="00DC342F">
      <w:pPr>
        <w:rPr>
          <w:u w:val="single"/>
        </w:rPr>
      </w:pPr>
      <w:r>
        <w:rPr>
          <w:noProof/>
          <w:lang w:eastAsia="en-GB"/>
        </w:rPr>
        <w:lastRenderedPageBreak/>
        <w:drawing>
          <wp:anchor distT="0" distB="0" distL="114300" distR="114300" simplePos="0" relativeHeight="251663360" behindDoc="0" locked="0" layoutInCell="1" allowOverlap="1" wp14:anchorId="115511EA" wp14:editId="079D0A24">
            <wp:simplePos x="0" y="0"/>
            <wp:positionH relativeFrom="margin">
              <wp:posOffset>-685800</wp:posOffset>
            </wp:positionH>
            <wp:positionV relativeFrom="paragraph">
              <wp:posOffset>300990</wp:posOffset>
            </wp:positionV>
            <wp:extent cx="4381500" cy="4381500"/>
            <wp:effectExtent l="0" t="0" r="0" b="0"/>
            <wp:wrapThrough wrapText="bothSides">
              <wp:wrapPolygon edited="0">
                <wp:start x="0" y="0"/>
                <wp:lineTo x="0" y="21506"/>
                <wp:lineTo x="21506" y="21506"/>
                <wp:lineTo x="21506"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8917" t="41560" r="43164" b="8805"/>
                    <a:stretch/>
                  </pic:blipFill>
                  <pic:spPr bwMode="auto">
                    <a:xfrm>
                      <a:off x="0" y="0"/>
                      <a:ext cx="4381500" cy="4381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342F">
        <w:rPr>
          <w:u w:val="single"/>
        </w:rPr>
        <w:t>Experiment 17</w:t>
      </w:r>
    </w:p>
    <w:p w:rsidR="005B5D1C" w:rsidRPr="00D354B4" w:rsidRDefault="00D85B6B" w:rsidP="00DC342F">
      <w:r w:rsidRPr="00D354B4">
        <w:t xml:space="preserve">This new processor produces a single echo on an audio input using an 8192 x 10 bit FIFO. The FIFO </w:t>
      </w:r>
      <w:r w:rsidR="00D354B4" w:rsidRPr="00D354B4">
        <w:t xml:space="preserve">delays the output by 0.8192s until it is full and then sends a full signal, thus the writing of the samples thereafter become synchronous. The current input is added to the delayed input giving the echo effect. The echo is attenuated by 0.5 or 0.25 so that upon addition it does not saturate the signal. The sampling frequency is 10KHz. </w:t>
      </w:r>
    </w:p>
    <w:p w:rsidR="00DC342F" w:rsidRPr="00D354B4" w:rsidRDefault="00D354B4" w:rsidP="00DC342F">
      <w:r w:rsidRPr="00D354B4">
        <w:t xml:space="preserve">The top- level stays the same, only the processor changes. </w:t>
      </w:r>
    </w:p>
    <w:p w:rsidR="005B5D1C" w:rsidRDefault="005B5D1C" w:rsidP="00DC342F">
      <w:pPr>
        <w:rPr>
          <w:u w:val="single"/>
        </w:rPr>
      </w:pPr>
    </w:p>
    <w:p w:rsidR="005B5D1C" w:rsidRDefault="005B5D1C" w:rsidP="00DC342F">
      <w:pPr>
        <w:rPr>
          <w:u w:val="single"/>
        </w:rPr>
      </w:pPr>
    </w:p>
    <w:p w:rsidR="005B5D1C" w:rsidRDefault="005B5D1C" w:rsidP="00DC342F">
      <w:pPr>
        <w:rPr>
          <w:u w:val="single"/>
        </w:rPr>
      </w:pPr>
    </w:p>
    <w:p w:rsidR="005B5D1C" w:rsidRDefault="005B5D1C" w:rsidP="00DC342F">
      <w:pPr>
        <w:rPr>
          <w:u w:val="single"/>
        </w:rPr>
      </w:pPr>
    </w:p>
    <w:p w:rsidR="004C16A0" w:rsidRDefault="00D354B4" w:rsidP="00DC342F">
      <w:pPr>
        <w:rPr>
          <w:u w:val="single"/>
        </w:rPr>
      </w:pPr>
      <w:r>
        <w:rPr>
          <w:noProof/>
          <w:lang w:eastAsia="en-GB"/>
        </w:rPr>
        <w:drawing>
          <wp:anchor distT="0" distB="0" distL="114300" distR="114300" simplePos="0" relativeHeight="251667456" behindDoc="0" locked="0" layoutInCell="1" allowOverlap="1" wp14:anchorId="3E81EDB0" wp14:editId="198856D3">
            <wp:simplePos x="0" y="0"/>
            <wp:positionH relativeFrom="margin">
              <wp:align>center</wp:align>
            </wp:positionH>
            <wp:positionV relativeFrom="paragraph">
              <wp:posOffset>226695</wp:posOffset>
            </wp:positionV>
            <wp:extent cx="6680200" cy="3850005"/>
            <wp:effectExtent l="0" t="0" r="6350" b="0"/>
            <wp:wrapThrough wrapText="bothSides">
              <wp:wrapPolygon edited="0">
                <wp:start x="0" y="0"/>
                <wp:lineTo x="0" y="21482"/>
                <wp:lineTo x="21559" y="21482"/>
                <wp:lineTo x="21559"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861" t="12409" r="9594" b="5062"/>
                    <a:stretch/>
                  </pic:blipFill>
                  <pic:spPr bwMode="auto">
                    <a:xfrm>
                      <a:off x="0" y="0"/>
                      <a:ext cx="6680200" cy="3850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C342F" w:rsidRDefault="004C16A0" w:rsidP="00DC342F">
      <w:pPr>
        <w:rPr>
          <w:u w:val="single"/>
        </w:rPr>
      </w:pPr>
      <w:r>
        <w:rPr>
          <w:noProof/>
          <w:lang w:eastAsia="en-GB"/>
        </w:rPr>
        <w:lastRenderedPageBreak/>
        <w:drawing>
          <wp:anchor distT="0" distB="0" distL="114300" distR="114300" simplePos="0" relativeHeight="251669504" behindDoc="0" locked="0" layoutInCell="1" allowOverlap="1" wp14:anchorId="757ECB68" wp14:editId="1C4E446D">
            <wp:simplePos x="0" y="0"/>
            <wp:positionH relativeFrom="margin">
              <wp:align>left</wp:align>
            </wp:positionH>
            <wp:positionV relativeFrom="paragraph">
              <wp:posOffset>289560</wp:posOffset>
            </wp:positionV>
            <wp:extent cx="6103620" cy="5492750"/>
            <wp:effectExtent l="0" t="0" r="0" b="0"/>
            <wp:wrapThrough wrapText="bothSides">
              <wp:wrapPolygon edited="0">
                <wp:start x="0" y="0"/>
                <wp:lineTo x="0" y="21500"/>
                <wp:lineTo x="21506" y="21500"/>
                <wp:lineTo x="2150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0357" t="37030" r="38622" b="13334"/>
                    <a:stretch/>
                  </pic:blipFill>
                  <pic:spPr bwMode="auto">
                    <a:xfrm>
                      <a:off x="0" y="0"/>
                      <a:ext cx="6103620" cy="5492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342F">
        <w:rPr>
          <w:u w:val="single"/>
        </w:rPr>
        <w:t>Experiment 18</w:t>
      </w:r>
    </w:p>
    <w:p w:rsidR="005A7235" w:rsidRDefault="004C16A0">
      <w:r>
        <w:t>This processor is very similar to the previous one, except that the delayed output is fed back in and subtracted from the current output giving multiple echoes.</w:t>
      </w:r>
      <w:r w:rsidR="00E82449">
        <w:t xml:space="preserve"> It is subtracted not added otherwise you would get positive feedback which causes instability. </w:t>
      </w:r>
      <w:r>
        <w:t xml:space="preserve"> The difference is highlighted in the block diagrams below. </w:t>
      </w:r>
    </w:p>
    <w:p w:rsidR="005B5D1C" w:rsidRDefault="004C16A0">
      <w:r>
        <w:rPr>
          <w:noProof/>
          <w:lang w:eastAsia="en-GB"/>
        </w:rPr>
        <w:drawing>
          <wp:anchor distT="0" distB="0" distL="114300" distR="114300" simplePos="0" relativeHeight="251671552" behindDoc="0" locked="0" layoutInCell="1" allowOverlap="1" wp14:anchorId="3A648610" wp14:editId="3D77F8E4">
            <wp:simplePos x="0" y="0"/>
            <wp:positionH relativeFrom="margin">
              <wp:align>left</wp:align>
            </wp:positionH>
            <wp:positionV relativeFrom="paragraph">
              <wp:posOffset>90170</wp:posOffset>
            </wp:positionV>
            <wp:extent cx="3663950" cy="796290"/>
            <wp:effectExtent l="0" t="0" r="0" b="3810"/>
            <wp:wrapThrough wrapText="bothSides">
              <wp:wrapPolygon edited="0">
                <wp:start x="0" y="0"/>
                <wp:lineTo x="0" y="21187"/>
                <wp:lineTo x="21450" y="21187"/>
                <wp:lineTo x="21450"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1687" t="34076" r="37735" b="54106"/>
                    <a:stretch/>
                  </pic:blipFill>
                  <pic:spPr bwMode="auto">
                    <a:xfrm>
                      <a:off x="0" y="0"/>
                      <a:ext cx="3663950" cy="796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B5D1C" w:rsidRDefault="004C16A0">
      <w:r>
        <w:t>ONE ECHO</w:t>
      </w:r>
    </w:p>
    <w:p w:rsidR="005B5D1C" w:rsidRDefault="005B5D1C"/>
    <w:p w:rsidR="005B5D1C" w:rsidRDefault="005B5D1C"/>
    <w:p w:rsidR="005B5D1C" w:rsidRDefault="005B5D1C"/>
    <w:p w:rsidR="00724482" w:rsidRDefault="004C16A0">
      <w:r>
        <w:t>MULTIPLE ECHOES</w:t>
      </w:r>
    </w:p>
    <w:p w:rsidR="00301B1C" w:rsidRDefault="004C16A0">
      <w:r>
        <w:rPr>
          <w:noProof/>
          <w:lang w:eastAsia="en-GB"/>
        </w:rPr>
        <w:drawing>
          <wp:anchor distT="0" distB="0" distL="114300" distR="114300" simplePos="0" relativeHeight="251673600" behindDoc="0" locked="0" layoutInCell="1" allowOverlap="1" wp14:anchorId="45F28AFB" wp14:editId="04CA8D56">
            <wp:simplePos x="0" y="0"/>
            <wp:positionH relativeFrom="margin">
              <wp:align>left</wp:align>
            </wp:positionH>
            <wp:positionV relativeFrom="paragraph">
              <wp:posOffset>-452755</wp:posOffset>
            </wp:positionV>
            <wp:extent cx="3644900" cy="785495"/>
            <wp:effectExtent l="0" t="0" r="0" b="0"/>
            <wp:wrapThrough wrapText="bothSides">
              <wp:wrapPolygon edited="0">
                <wp:start x="0" y="0"/>
                <wp:lineTo x="0" y="20954"/>
                <wp:lineTo x="21449" y="20954"/>
                <wp:lineTo x="21449"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1133" t="31514" r="31863" b="54304"/>
                    <a:stretch/>
                  </pic:blipFill>
                  <pic:spPr bwMode="auto">
                    <a:xfrm>
                      <a:off x="0" y="0"/>
                      <a:ext cx="3644900" cy="785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24482" w:rsidRPr="00301B1C" w:rsidRDefault="00301B1C">
      <w:r>
        <w:rPr>
          <w:noProof/>
          <w:lang w:eastAsia="en-GB"/>
        </w:rPr>
        <w:lastRenderedPageBreak/>
        <w:drawing>
          <wp:anchor distT="0" distB="0" distL="114300" distR="114300" simplePos="0" relativeHeight="251677696" behindDoc="0" locked="0" layoutInCell="1" allowOverlap="1" wp14:anchorId="1DE47181" wp14:editId="5FE32B5E">
            <wp:simplePos x="0" y="0"/>
            <wp:positionH relativeFrom="margin">
              <wp:posOffset>28575</wp:posOffset>
            </wp:positionH>
            <wp:positionV relativeFrom="paragraph">
              <wp:posOffset>266700</wp:posOffset>
            </wp:positionV>
            <wp:extent cx="3954780" cy="2244090"/>
            <wp:effectExtent l="0" t="0" r="7620" b="3810"/>
            <wp:wrapThrough wrapText="bothSides">
              <wp:wrapPolygon edited="0">
                <wp:start x="0" y="0"/>
                <wp:lineTo x="0" y="21453"/>
                <wp:lineTo x="21538" y="21453"/>
                <wp:lineTo x="21538"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7729" t="41835" r="27676" b="33347"/>
                    <a:stretch/>
                  </pic:blipFill>
                  <pic:spPr bwMode="auto">
                    <a:xfrm>
                      <a:off x="0" y="0"/>
                      <a:ext cx="3954780" cy="2244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7F0E" w:rsidRPr="00087F0E">
        <w:rPr>
          <w:u w:val="single"/>
        </w:rPr>
        <w:t xml:space="preserve">Simplified Processor Block Diagram </w:t>
      </w:r>
    </w:p>
    <w:p w:rsidR="00301B1C" w:rsidRDefault="00301B1C" w:rsidP="00E82449">
      <w:pPr>
        <w:ind w:left="6480"/>
      </w:pPr>
    </w:p>
    <w:p w:rsidR="00301B1C" w:rsidRDefault="00301B1C" w:rsidP="00E82449">
      <w:pPr>
        <w:ind w:left="6480"/>
      </w:pPr>
    </w:p>
    <w:p w:rsidR="00301B1C" w:rsidRDefault="00301B1C" w:rsidP="00E82449">
      <w:pPr>
        <w:ind w:left="6480"/>
      </w:pPr>
    </w:p>
    <w:p w:rsidR="00301B1C" w:rsidRDefault="00301B1C" w:rsidP="00E82449">
      <w:pPr>
        <w:ind w:left="6480"/>
      </w:pPr>
    </w:p>
    <w:p w:rsidR="00301B1C" w:rsidRDefault="00301B1C" w:rsidP="00E82449">
      <w:pPr>
        <w:ind w:left="6480"/>
      </w:pPr>
    </w:p>
    <w:p w:rsidR="00301B1C" w:rsidRDefault="00301B1C" w:rsidP="00E82449">
      <w:pPr>
        <w:ind w:left="6480"/>
      </w:pPr>
    </w:p>
    <w:p w:rsidR="00301B1C" w:rsidRDefault="00301B1C" w:rsidP="00E82449">
      <w:pPr>
        <w:ind w:left="6480"/>
      </w:pPr>
    </w:p>
    <w:p w:rsidR="00301B1C" w:rsidRDefault="00301B1C" w:rsidP="00E82449">
      <w:pPr>
        <w:ind w:left="6480"/>
      </w:pPr>
    </w:p>
    <w:p w:rsidR="00301B1C" w:rsidRDefault="00301B1C" w:rsidP="00E82449">
      <w:pPr>
        <w:ind w:left="6480"/>
      </w:pPr>
    </w:p>
    <w:p w:rsidR="00724482" w:rsidRDefault="006523D5" w:rsidP="00301B1C">
      <w:r>
        <w:t xml:space="preserve">One can see how this can be changed to obtain experiment 17 processor, as described above. I didn’t show RTL block diagram as too difficult to easily see difference between experiment 17 and 18. </w:t>
      </w:r>
      <w:r w:rsidR="00E82449">
        <w:t>There is something wrong in this diagram. The full and pulse gen signal should be swapped,  so full goes into and gate and pulse goes to D flip-flop otherwise, the processor would give values every other cycle, this was also true in exercise 17.</w:t>
      </w:r>
      <w:r w:rsidR="00301B1C">
        <w:t xml:space="preserve"> </w:t>
      </w:r>
    </w:p>
    <w:p w:rsidR="00301B1C" w:rsidRDefault="00301B1C" w:rsidP="00301B1C">
      <w:r>
        <w:t xml:space="preserve">The offset is taken away </w:t>
      </w:r>
      <w:r w:rsidR="00414F35">
        <w:t xml:space="preserve">before </w:t>
      </w:r>
      <w:r>
        <w:t>and</w:t>
      </w:r>
      <w:r w:rsidR="00414F35">
        <w:t xml:space="preserve"> then</w:t>
      </w:r>
      <w:r>
        <w:t xml:space="preserve"> added after processing, so that during processing arithmetic </w:t>
      </w:r>
      <w:r w:rsidR="00414F35">
        <w:t xml:space="preserve">can be implemented on a 2’s compliment number in order to obtain correct values. </w:t>
      </w:r>
    </w:p>
    <w:p w:rsidR="00724482" w:rsidRDefault="00724482"/>
    <w:p w:rsidR="00724482" w:rsidRDefault="00724482"/>
    <w:p w:rsidR="00724482" w:rsidRDefault="00724482"/>
    <w:p w:rsidR="00724482" w:rsidRDefault="00724482"/>
    <w:p w:rsidR="00724482" w:rsidRDefault="00724482"/>
    <w:p w:rsidR="00724482" w:rsidRDefault="00724482">
      <w:bookmarkStart w:id="0" w:name="_GoBack"/>
      <w:bookmarkEnd w:id="0"/>
    </w:p>
    <w:p w:rsidR="00724482" w:rsidRDefault="00724482"/>
    <w:p w:rsidR="00724482" w:rsidRDefault="00724482" w:rsidP="00724482"/>
    <w:p w:rsidR="00724482" w:rsidRPr="00724482" w:rsidRDefault="00724482" w:rsidP="006523D5"/>
    <w:sectPr w:rsidR="00724482" w:rsidRPr="007244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342F"/>
    <w:rsid w:val="00087F0E"/>
    <w:rsid w:val="002D5282"/>
    <w:rsid w:val="00301B1C"/>
    <w:rsid w:val="00414F35"/>
    <w:rsid w:val="004C16A0"/>
    <w:rsid w:val="005A7235"/>
    <w:rsid w:val="005B5D1C"/>
    <w:rsid w:val="006523D5"/>
    <w:rsid w:val="00724482"/>
    <w:rsid w:val="00D354B4"/>
    <w:rsid w:val="00D85B6B"/>
    <w:rsid w:val="00DC342F"/>
    <w:rsid w:val="00E824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09C819-7FDE-4D13-9BFB-E881DF68F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342F"/>
    <w:pPr>
      <w:spacing w:line="254"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6292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B2D5C423</Template>
  <TotalTime>54</TotalTime>
  <Pages>4</Pages>
  <Words>301</Words>
  <Characters>1722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Imperial College London</Company>
  <LinksUpToDate>false</LinksUpToDate>
  <CharactersWithSpaces>2019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 Rajan</dc:creator>
  <cp:keywords/>
  <dc:description/>
  <cp:lastModifiedBy>Patel, Rajan</cp:lastModifiedBy>
  <cp:revision>8</cp:revision>
  <dcterms:created xsi:type="dcterms:W3CDTF">2016-12-15T11:45:00Z</dcterms:created>
  <dcterms:modified xsi:type="dcterms:W3CDTF">2016-12-16T10:39:00Z</dcterms:modified>
</cp:coreProperties>
</file>