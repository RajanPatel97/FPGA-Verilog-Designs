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52F" w:rsidRDefault="004A052F" w:rsidP="004A052F">
      <w:pPr>
        <w:jc w:val="center"/>
        <w:rPr>
          <w:u w:val="single"/>
        </w:rPr>
      </w:pPr>
      <w:r>
        <w:rPr>
          <w:u w:val="single"/>
        </w:rPr>
        <w:t>Verilog Experiment - Part 3</w:t>
      </w:r>
    </w:p>
    <w:p w:rsidR="00E8617E" w:rsidRDefault="004A052F" w:rsidP="004A052F">
      <w:pPr>
        <w:rPr>
          <w:u w:val="single"/>
        </w:rPr>
      </w:pPr>
      <w:r>
        <w:rPr>
          <w:u w:val="single"/>
        </w:rPr>
        <w:t>Experiment 10</w:t>
      </w:r>
    </w:p>
    <w:p w:rsidR="003C35C0" w:rsidRDefault="00E8617E" w:rsidP="004A052F">
      <w:pPr>
        <w:rPr>
          <w:u w:val="single"/>
        </w:rPr>
      </w:pPr>
      <w:r w:rsidRPr="00E8617E">
        <w:rPr>
          <w:noProof/>
          <w:lang w:eastAsia="en-GB"/>
        </w:rPr>
        <w:drawing>
          <wp:anchor distT="0" distB="0" distL="114300" distR="114300" simplePos="0" relativeHeight="251659264" behindDoc="1" locked="0" layoutInCell="1" allowOverlap="1" wp14:anchorId="7FFE8A1F" wp14:editId="6305C4EA">
            <wp:simplePos x="0" y="0"/>
            <wp:positionH relativeFrom="margin">
              <wp:posOffset>-281940</wp:posOffset>
            </wp:positionH>
            <wp:positionV relativeFrom="paragraph">
              <wp:posOffset>711200</wp:posOffset>
            </wp:positionV>
            <wp:extent cx="6650355" cy="1168400"/>
            <wp:effectExtent l="0" t="0" r="0" b="0"/>
            <wp:wrapThrough wrapText="bothSides">
              <wp:wrapPolygon edited="0">
                <wp:start x="0" y="0"/>
                <wp:lineTo x="0" y="21130"/>
                <wp:lineTo x="21532" y="21130"/>
                <wp:lineTo x="21532" y="0"/>
                <wp:lineTo x="0" y="0"/>
              </wp:wrapPolygon>
            </wp:wrapThrough>
            <wp:docPr id="1" name="Picture 1" descr="E:\ex10_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ex10_wave.PNG"/>
                    <pic:cNvPicPr>
                      <a:picLocks noChangeAspect="1" noChangeArrowheads="1"/>
                    </pic:cNvPicPr>
                  </pic:nvPicPr>
                  <pic:blipFill rotWithShape="1">
                    <a:blip r:embed="rId4">
                      <a:extLst>
                        <a:ext uri="{28A0092B-C50C-407E-A947-70E740481C1C}">
                          <a14:useLocalDpi xmlns:a14="http://schemas.microsoft.com/office/drawing/2010/main" val="0"/>
                        </a:ext>
                      </a:extLst>
                    </a:blip>
                    <a:srcRect l="2393" t="3735" r="4339" b="81323"/>
                    <a:stretch/>
                  </pic:blipFill>
                  <pic:spPr bwMode="auto">
                    <a:xfrm>
                      <a:off x="0" y="0"/>
                      <a:ext cx="6650355" cy="116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617E">
        <w:t>In this experiment we used switches to load data to the spi2dac module, when all switch</w:t>
      </w:r>
      <w:r>
        <w:t>es</w:t>
      </w:r>
      <w:r w:rsidRPr="00E8617E">
        <w:t xml:space="preserve"> were off the output was 0V at SP9 and when all switches were on the output was 3.3V on SP9 which was expected and required.</w:t>
      </w:r>
      <w:r>
        <w:rPr>
          <w:u w:val="single"/>
        </w:rPr>
        <w:t xml:space="preserve"> </w:t>
      </w:r>
    </w:p>
    <w:p w:rsidR="004A052F" w:rsidRDefault="00E8617E" w:rsidP="004A052F">
      <w:pPr>
        <w:rPr>
          <w:u w:val="single"/>
        </w:rPr>
      </w:pPr>
      <w:r>
        <w:rPr>
          <w:noProof/>
          <w:u w:val="single"/>
          <w:lang w:eastAsia="en-GB"/>
        </w:rPr>
        <w:drawing>
          <wp:anchor distT="0" distB="0" distL="114300" distR="114300" simplePos="0" relativeHeight="251660288" behindDoc="0" locked="0" layoutInCell="1" allowOverlap="1" wp14:anchorId="65FA7229" wp14:editId="53FA8402">
            <wp:simplePos x="0" y="0"/>
            <wp:positionH relativeFrom="column">
              <wp:posOffset>-266700</wp:posOffset>
            </wp:positionH>
            <wp:positionV relativeFrom="paragraph">
              <wp:posOffset>1367790</wp:posOffset>
            </wp:positionV>
            <wp:extent cx="5364480" cy="2204720"/>
            <wp:effectExtent l="0" t="0" r="7620" b="5080"/>
            <wp:wrapThrough wrapText="bothSides">
              <wp:wrapPolygon edited="0">
                <wp:start x="0" y="0"/>
                <wp:lineTo x="0" y="21463"/>
                <wp:lineTo x="21554" y="21463"/>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1FA156A.JPG"/>
                    <pic:cNvPicPr/>
                  </pic:nvPicPr>
                  <pic:blipFill rotWithShape="1">
                    <a:blip r:embed="rId5" cstate="print">
                      <a:extLst>
                        <a:ext uri="{28A0092B-C50C-407E-A947-70E740481C1C}">
                          <a14:useLocalDpi xmlns:a14="http://schemas.microsoft.com/office/drawing/2010/main" val="0"/>
                        </a:ext>
                      </a:extLst>
                    </a:blip>
                    <a:srcRect l="12498" t="13353" r="26346" b="28154"/>
                    <a:stretch/>
                  </pic:blipFill>
                  <pic:spPr bwMode="auto">
                    <a:xfrm>
                      <a:off x="0" y="0"/>
                      <a:ext cx="5364480" cy="2204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Pr="00E8617E" w:rsidRDefault="00E8617E" w:rsidP="004A052F">
      <w:r w:rsidRPr="00E8617E">
        <w:t xml:space="preserve">Above are the modelsim and oscilloscope outputs for an input of 10’h23b which both agree with each other. DAC_SCK is measured at TP3 and DAC_SDI is measured at TP1, where the scope had to be triggered using external signal DAC_CS at TP2. </w:t>
      </w:r>
    </w:p>
    <w:p w:rsidR="004A052F" w:rsidRDefault="004A052F" w:rsidP="004A052F">
      <w:pPr>
        <w:rPr>
          <w:u w:val="single"/>
        </w:rPr>
      </w:pPr>
      <w:r>
        <w:rPr>
          <w:u w:val="single"/>
        </w:rPr>
        <w:t>Experiment 11</w:t>
      </w:r>
    </w:p>
    <w:p w:rsidR="003C35C0" w:rsidRDefault="008F265F" w:rsidP="004A052F">
      <w:pPr>
        <w:rPr>
          <w:u w:val="single"/>
        </w:rPr>
      </w:pPr>
      <w:r>
        <w:rPr>
          <w:noProof/>
          <w:lang w:eastAsia="en-GB"/>
        </w:rPr>
        <w:drawing>
          <wp:anchor distT="0" distB="0" distL="114300" distR="114300" simplePos="0" relativeHeight="251662336" behindDoc="0" locked="0" layoutInCell="1" allowOverlap="1" wp14:anchorId="31EDAE5F" wp14:editId="064744B6">
            <wp:simplePos x="0" y="0"/>
            <wp:positionH relativeFrom="margin">
              <wp:align>left</wp:align>
            </wp:positionH>
            <wp:positionV relativeFrom="paragraph">
              <wp:posOffset>41275</wp:posOffset>
            </wp:positionV>
            <wp:extent cx="4389120" cy="2869565"/>
            <wp:effectExtent l="0" t="0" r="0" b="6985"/>
            <wp:wrapThrough wrapText="bothSides">
              <wp:wrapPolygon edited="0">
                <wp:start x="0" y="0"/>
                <wp:lineTo x="0" y="21509"/>
                <wp:lineTo x="21469" y="21509"/>
                <wp:lineTo x="214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982" t="43175" r="41147" b="13965"/>
                    <a:stretch/>
                  </pic:blipFill>
                  <pic:spPr bwMode="auto">
                    <a:xfrm>
                      <a:off x="0" y="0"/>
                      <a:ext cx="438912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052F" w:rsidRDefault="004A052F"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Pr="008F265F" w:rsidRDefault="008F265F" w:rsidP="004A052F">
      <w:r w:rsidRPr="008F265F">
        <w:lastRenderedPageBreak/>
        <w:t xml:space="preserve">In this experiment the output voltage range for the </w:t>
      </w:r>
      <w:r w:rsidR="006E5E22">
        <w:t xml:space="preserve">PWM was </w:t>
      </w:r>
      <w:r w:rsidR="00386D5E">
        <w:t xml:space="preserve">the same as </w:t>
      </w:r>
      <w:r w:rsidR="006E5E22">
        <w:t>for the DAC</w:t>
      </w:r>
      <w:r w:rsidRPr="008F265F">
        <w:t>,</w:t>
      </w:r>
      <w:r w:rsidR="00386D5E">
        <w:t xml:space="preserve"> </w:t>
      </w:r>
      <w:r w:rsidR="00FD055A">
        <w:t>but PWM was</w:t>
      </w:r>
      <w:r w:rsidR="00386D5E">
        <w:t xml:space="preserve"> as clear</w:t>
      </w:r>
      <w:r w:rsidR="00FD055A">
        <w:t>er</w:t>
      </w:r>
      <w:r w:rsidR="00386D5E">
        <w:t xml:space="preserve"> </w:t>
      </w:r>
      <w:r w:rsidRPr="008F265F">
        <w:t>which I presume is due to the</w:t>
      </w:r>
      <w:r w:rsidR="00FD055A">
        <w:t xml:space="preserve"> low pass filter removing high frequency noise components</w:t>
      </w:r>
      <w:r w:rsidRPr="008F265F">
        <w:t xml:space="preserve">, however they did show </w:t>
      </w:r>
      <w:r w:rsidR="00FD055A">
        <w:t xml:space="preserve">the same output </w:t>
      </w:r>
      <w:r w:rsidRPr="008F265F">
        <w:t xml:space="preserve">to one another as expected. Again both have the same clock and load clock as well as same data coming in from the switches.  The DAC and PWM outputs had to be found from the qsf file as they differ from the names on the board in contrast with that on the FPGA, so wiring the top module requires more care in this case. </w:t>
      </w:r>
      <w:r>
        <w:t xml:space="preserve">Above is the top module. </w:t>
      </w:r>
    </w:p>
    <w:p w:rsidR="004A052F" w:rsidRDefault="004A052F" w:rsidP="004A052F">
      <w:pPr>
        <w:rPr>
          <w:u w:val="single"/>
        </w:rPr>
      </w:pPr>
      <w:r>
        <w:rPr>
          <w:u w:val="single"/>
        </w:rPr>
        <w:t>Experiment 12</w:t>
      </w:r>
    </w:p>
    <w:p w:rsidR="004A052F" w:rsidRPr="00B303F1" w:rsidRDefault="00837A99" w:rsidP="004A052F">
      <w:r w:rsidRPr="00B303F1">
        <w:rPr>
          <w:noProof/>
          <w:lang w:eastAsia="en-GB"/>
        </w:rPr>
        <w:drawing>
          <wp:anchor distT="0" distB="0" distL="114300" distR="114300" simplePos="0" relativeHeight="251665408" behindDoc="0" locked="0" layoutInCell="1" allowOverlap="1" wp14:anchorId="75176882" wp14:editId="1E114C6C">
            <wp:simplePos x="0" y="0"/>
            <wp:positionH relativeFrom="margin">
              <wp:align>left</wp:align>
            </wp:positionH>
            <wp:positionV relativeFrom="paragraph">
              <wp:posOffset>21590</wp:posOffset>
            </wp:positionV>
            <wp:extent cx="2407920" cy="2818130"/>
            <wp:effectExtent l="0" t="0" r="0" b="1270"/>
            <wp:wrapThrough wrapText="bothSides">
              <wp:wrapPolygon edited="0">
                <wp:start x="0" y="0"/>
                <wp:lineTo x="0" y="21464"/>
                <wp:lineTo x="21361" y="21464"/>
                <wp:lineTo x="2136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513" t="43175" r="58786" b="17904"/>
                    <a:stretch/>
                  </pic:blipFill>
                  <pic:spPr bwMode="auto">
                    <a:xfrm>
                      <a:off x="0" y="0"/>
                      <a:ext cx="2407920" cy="281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7049" w:rsidRPr="00B303F1">
        <w:t>This experiment uses a 1K X 10bit ROM that stores a table of sine values which is addressed using switches and the data is outputted to the</w:t>
      </w:r>
      <w:r w:rsidR="00B303F1" w:rsidRPr="00B303F1">
        <w:t xml:space="preserve"> three</w:t>
      </w:r>
      <w:r w:rsidR="00A17049" w:rsidRPr="00B303F1">
        <w:t xml:space="preserve"> SEG displays</w:t>
      </w:r>
      <w:r w:rsidR="00B303F1" w:rsidRPr="00B303F1">
        <w:t xml:space="preserve">.  </w:t>
      </w:r>
      <w:bookmarkStart w:id="0" w:name="_GoBack"/>
      <w:bookmarkEnd w:id="0"/>
      <w:r w:rsidR="00FD055A" w:rsidRPr="00B303F1">
        <w:t>When</w:t>
      </w:r>
      <w:r w:rsidR="00B303F1" w:rsidRPr="00B303F1">
        <w:t xml:space="preserve"> testing the output on the screens had the same values as in the script</w:t>
      </w:r>
      <w:r w:rsidR="00B303F1">
        <w:t xml:space="preserve"> .mif file,</w:t>
      </w:r>
      <w:r w:rsidR="00B303F1" w:rsidRPr="00B303F1">
        <w:t xml:space="preserve"> so the code was verified. The rom checks the address every positive clock cycle.</w:t>
      </w:r>
    </w:p>
    <w:p w:rsidR="00B303F1" w:rsidRDefault="00B303F1" w:rsidP="004A052F">
      <w:pPr>
        <w:rPr>
          <w:u w:val="single"/>
        </w:rPr>
      </w:pPr>
    </w:p>
    <w:p w:rsidR="00B303F1" w:rsidRDefault="00B303F1"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B303F1" w:rsidP="004A052F">
      <w:pPr>
        <w:rPr>
          <w:u w:val="single"/>
        </w:rPr>
      </w:pPr>
      <w:r>
        <w:rPr>
          <w:noProof/>
          <w:lang w:eastAsia="en-GB"/>
        </w:rPr>
        <w:drawing>
          <wp:anchor distT="0" distB="0" distL="114300" distR="114300" simplePos="0" relativeHeight="251686912" behindDoc="0" locked="0" layoutInCell="1" allowOverlap="1" wp14:anchorId="5D2431AD" wp14:editId="5092AFEF">
            <wp:simplePos x="0" y="0"/>
            <wp:positionH relativeFrom="margin">
              <wp:align>left</wp:align>
            </wp:positionH>
            <wp:positionV relativeFrom="paragraph">
              <wp:posOffset>338455</wp:posOffset>
            </wp:positionV>
            <wp:extent cx="6240780" cy="800100"/>
            <wp:effectExtent l="0" t="0" r="7620" b="0"/>
            <wp:wrapThrough wrapText="bothSides">
              <wp:wrapPolygon edited="0">
                <wp:start x="0" y="0"/>
                <wp:lineTo x="0" y="21086"/>
                <wp:lineTo x="21560" y="21086"/>
                <wp:lineTo x="2156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243" t="33799" r="32462" b="57928"/>
                    <a:stretch/>
                  </pic:blipFill>
                  <pic:spPr bwMode="auto">
                    <a:xfrm>
                      <a:off x="0" y="0"/>
                      <a:ext cx="624078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 xml:space="preserve">The output equation is: </w:t>
      </w:r>
    </w:p>
    <w:p w:rsidR="007C66C6" w:rsidRDefault="007C66C6" w:rsidP="004A052F"/>
    <w:p w:rsidR="00B303F1" w:rsidRPr="00B303F1" w:rsidRDefault="00B303F1" w:rsidP="004A052F">
      <w:r w:rsidRPr="00B303F1">
        <w:t xml:space="preserve">Below is the RTL top – level design which gives a clean overview of how the code is implemented. </w:t>
      </w:r>
    </w:p>
    <w:p w:rsidR="00837A99" w:rsidRDefault="007C66C6" w:rsidP="004A052F">
      <w:pPr>
        <w:rPr>
          <w:u w:val="single"/>
        </w:rPr>
      </w:pPr>
      <w:r>
        <w:rPr>
          <w:noProof/>
          <w:lang w:eastAsia="en-GB"/>
        </w:rPr>
        <w:drawing>
          <wp:anchor distT="0" distB="0" distL="114300" distR="114300" simplePos="0" relativeHeight="251669504" behindDoc="0" locked="0" layoutInCell="1" allowOverlap="1" wp14:anchorId="138D4466" wp14:editId="2D85A90A">
            <wp:simplePos x="0" y="0"/>
            <wp:positionH relativeFrom="margin">
              <wp:align>left</wp:align>
            </wp:positionH>
            <wp:positionV relativeFrom="paragraph">
              <wp:posOffset>235585</wp:posOffset>
            </wp:positionV>
            <wp:extent cx="5435600" cy="1940560"/>
            <wp:effectExtent l="0" t="0" r="0" b="2540"/>
            <wp:wrapThrough wrapText="bothSides">
              <wp:wrapPolygon edited="0">
                <wp:start x="0" y="0"/>
                <wp:lineTo x="0" y="21416"/>
                <wp:lineTo x="21499" y="21416"/>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79" t="23636" r="1883" b="16171"/>
                    <a:stretch/>
                  </pic:blipFill>
                  <pic:spPr bwMode="auto">
                    <a:xfrm>
                      <a:off x="0" y="0"/>
                      <a:ext cx="5435600" cy="194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66C6" w:rsidRDefault="007C66C6" w:rsidP="004A052F">
      <w:pPr>
        <w:rPr>
          <w:u w:val="single"/>
        </w:rPr>
      </w:pPr>
    </w:p>
    <w:p w:rsidR="007C66C6" w:rsidRDefault="007C66C6" w:rsidP="004A052F">
      <w:pPr>
        <w:rPr>
          <w:u w:val="single"/>
        </w:rPr>
      </w:pPr>
    </w:p>
    <w:p w:rsidR="004A052F" w:rsidRDefault="007C66C6" w:rsidP="004A052F">
      <w:pPr>
        <w:rPr>
          <w:u w:val="single"/>
        </w:rPr>
      </w:pPr>
      <w:r>
        <w:rPr>
          <w:noProof/>
          <w:lang w:eastAsia="en-GB"/>
        </w:rPr>
        <w:lastRenderedPageBreak/>
        <w:drawing>
          <wp:anchor distT="0" distB="0" distL="114300" distR="114300" simplePos="0" relativeHeight="251673600" behindDoc="0" locked="0" layoutInCell="1" allowOverlap="1" wp14:anchorId="2A05AAB5" wp14:editId="3672B5D3">
            <wp:simplePos x="0" y="0"/>
            <wp:positionH relativeFrom="margin">
              <wp:align>center</wp:align>
            </wp:positionH>
            <wp:positionV relativeFrom="paragraph">
              <wp:posOffset>341630</wp:posOffset>
            </wp:positionV>
            <wp:extent cx="5486400" cy="1268095"/>
            <wp:effectExtent l="0" t="0" r="0" b="8255"/>
            <wp:wrapThrough wrapText="bothSides">
              <wp:wrapPolygon edited="0">
                <wp:start x="0" y="0"/>
                <wp:lineTo x="0" y="21416"/>
                <wp:lineTo x="21525" y="21416"/>
                <wp:lineTo x="2152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4" t="34778" r="1706" b="25881"/>
                    <a:stretch/>
                  </pic:blipFill>
                  <pic:spPr bwMode="auto">
                    <a:xfrm>
                      <a:off x="0" y="0"/>
                      <a:ext cx="5486400"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052F">
        <w:rPr>
          <w:u w:val="single"/>
        </w:rPr>
        <w:t>Experiment 13</w:t>
      </w:r>
    </w:p>
    <w:p w:rsidR="001859E4" w:rsidRDefault="007C66C6" w:rsidP="004A052F">
      <w:r>
        <w:t xml:space="preserve">In this experiment I replaced the sliding switches with </w:t>
      </w:r>
      <w:r w:rsidR="001859E4">
        <w:t>a 10-bit binary counter which is enabled every 10KHz. The ROM contains 1024 cycles of a sinewave and at every cycle of the 10Khz clock it is inc</w:t>
      </w:r>
      <w:r w:rsidR="00755446">
        <w:t>remented by 1. Therefore 10000/</w:t>
      </w:r>
      <w:r w:rsidR="001859E4">
        <w:t xml:space="preserve">1024 = 9.77Hz which is just below 10 and has been verified by the output of both the PWM and the DAC which both have frequency around 10Hz as shown below. </w:t>
      </w:r>
    </w:p>
    <w:p w:rsidR="00755446" w:rsidRDefault="00755446" w:rsidP="004A052F">
      <w:r w:rsidRPr="00755446">
        <w:rPr>
          <w:noProof/>
          <w:lang w:eastAsia="en-GB"/>
        </w:rPr>
        <w:drawing>
          <wp:anchor distT="0" distB="0" distL="114300" distR="114300" simplePos="0" relativeHeight="251667456" behindDoc="0" locked="0" layoutInCell="1" allowOverlap="1" wp14:anchorId="5CC6000D" wp14:editId="32FCE6F0">
            <wp:simplePos x="0" y="0"/>
            <wp:positionH relativeFrom="margin">
              <wp:align>left</wp:align>
            </wp:positionH>
            <wp:positionV relativeFrom="paragraph">
              <wp:posOffset>61595</wp:posOffset>
            </wp:positionV>
            <wp:extent cx="3661410" cy="2735580"/>
            <wp:effectExtent l="0" t="0" r="0" b="7620"/>
            <wp:wrapThrough wrapText="bothSides">
              <wp:wrapPolygon edited="0">
                <wp:start x="0" y="0"/>
                <wp:lineTo x="0" y="21510"/>
                <wp:lineTo x="21465" y="21510"/>
                <wp:lineTo x="2146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13A108.JPG"/>
                    <pic:cNvPicPr/>
                  </pic:nvPicPr>
                  <pic:blipFill rotWithShape="1">
                    <a:blip r:embed="rId11" cstate="print">
                      <a:extLst>
                        <a:ext uri="{28A0092B-C50C-407E-A947-70E740481C1C}">
                          <a14:useLocalDpi xmlns:a14="http://schemas.microsoft.com/office/drawing/2010/main" val="0"/>
                        </a:ext>
                      </a:extLst>
                    </a:blip>
                    <a:srcRect l="15777" t="12290" r="7467" b="11255"/>
                    <a:stretch/>
                  </pic:blipFill>
                  <pic:spPr bwMode="auto">
                    <a:xfrm>
                      <a:off x="0" y="0"/>
                      <a:ext cx="366141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7A99" w:rsidRPr="00755446" w:rsidRDefault="00755446" w:rsidP="004A052F">
      <w:r w:rsidRPr="00755446">
        <w:t>On the left, each interval is 50ms. Each cycle occurs every 2 intervals, so 1/100ms = 10Hz.</w:t>
      </w: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Pr="00755446" w:rsidRDefault="00755446" w:rsidP="004A052F">
      <w:pPr>
        <w:rPr>
          <w:u w:val="single"/>
        </w:rPr>
      </w:pPr>
      <w:r w:rsidRPr="001859E4">
        <w:rPr>
          <w:noProof/>
          <w:lang w:eastAsia="en-GB"/>
        </w:rPr>
        <w:drawing>
          <wp:anchor distT="0" distB="0" distL="114300" distR="114300" simplePos="0" relativeHeight="251671552" behindDoc="0" locked="0" layoutInCell="1" allowOverlap="1" wp14:anchorId="1C250B80" wp14:editId="5436EF36">
            <wp:simplePos x="0" y="0"/>
            <wp:positionH relativeFrom="margin">
              <wp:align>left</wp:align>
            </wp:positionH>
            <wp:positionV relativeFrom="paragraph">
              <wp:posOffset>3175</wp:posOffset>
            </wp:positionV>
            <wp:extent cx="4582795" cy="3172460"/>
            <wp:effectExtent l="0" t="0" r="8255" b="8890"/>
            <wp:wrapThrough wrapText="bothSides">
              <wp:wrapPolygon edited="0">
                <wp:start x="0" y="0"/>
                <wp:lineTo x="0" y="21531"/>
                <wp:lineTo x="21549" y="21531"/>
                <wp:lineTo x="2154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80" t="43052" r="41359" b="11955"/>
                    <a:stretch/>
                  </pic:blipFill>
                  <pic:spPr bwMode="auto">
                    <a:xfrm>
                      <a:off x="0" y="0"/>
                      <a:ext cx="4582795" cy="317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59E4" w:rsidRPr="001859E4">
        <w:t xml:space="preserve">On the left is the top level module with the 10-bit counter operating on the same basis as the 16-bit counter already seen in previous exercises. </w:t>
      </w: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2C5E1A" w:rsidRDefault="002C5E1A" w:rsidP="004A052F">
      <w:pPr>
        <w:rPr>
          <w:u w:val="single"/>
        </w:rPr>
      </w:pPr>
    </w:p>
    <w:p w:rsidR="00837A99" w:rsidRDefault="000F1960" w:rsidP="004A052F">
      <w:pPr>
        <w:rPr>
          <w:u w:val="single"/>
        </w:rPr>
      </w:pPr>
      <w:r>
        <w:rPr>
          <w:noProof/>
          <w:lang w:eastAsia="en-GB"/>
        </w:rPr>
        <w:lastRenderedPageBreak/>
        <w:drawing>
          <wp:anchor distT="0" distB="0" distL="114300" distR="114300" simplePos="0" relativeHeight="251680768" behindDoc="0" locked="0" layoutInCell="1" allowOverlap="1" wp14:anchorId="2537FE6F" wp14:editId="7028B5DF">
            <wp:simplePos x="0" y="0"/>
            <wp:positionH relativeFrom="margin">
              <wp:align>center</wp:align>
            </wp:positionH>
            <wp:positionV relativeFrom="paragraph">
              <wp:posOffset>311150</wp:posOffset>
            </wp:positionV>
            <wp:extent cx="7239000" cy="3473450"/>
            <wp:effectExtent l="0" t="0" r="0" b="0"/>
            <wp:wrapThrough wrapText="bothSides">
              <wp:wrapPolygon edited="0">
                <wp:start x="0" y="0"/>
                <wp:lineTo x="0" y="21442"/>
                <wp:lineTo x="21543" y="21442"/>
                <wp:lineTo x="2154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7" t="13394" r="1507" b="4668"/>
                    <a:stretch/>
                  </pic:blipFill>
                  <pic:spPr bwMode="auto">
                    <a:xfrm>
                      <a:off x="0" y="0"/>
                      <a:ext cx="7239000" cy="347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052F">
        <w:rPr>
          <w:u w:val="single"/>
        </w:rPr>
        <w:t>Experiment 14</w:t>
      </w:r>
      <w:r w:rsidR="002C5E1A">
        <w:rPr>
          <w:u w:val="single"/>
        </w:rPr>
        <w:t xml:space="preserve"> </w:t>
      </w:r>
      <w:r w:rsidR="004A052F">
        <w:rPr>
          <w:u w:val="single"/>
        </w:rPr>
        <w:t>(Optional</w:t>
      </w:r>
      <w:r w:rsidR="0075567E">
        <w:rPr>
          <w:u w:val="single"/>
        </w:rPr>
        <w:t xml:space="preserve"> Challenge</w:t>
      </w:r>
      <w:r w:rsidR="004A052F">
        <w:rPr>
          <w:u w:val="single"/>
        </w:rPr>
        <w:t>)</w:t>
      </w:r>
    </w:p>
    <w:p w:rsidR="007B694F" w:rsidRPr="00C013EC" w:rsidRDefault="007B694F" w:rsidP="004A052F">
      <w:r w:rsidRPr="00C013EC">
        <w:t>The above circuit combines all previous experiments in this part. The switches are used to advance the address i.e the phase every clock cycle to the ROM. The switch address value is multiplie</w:t>
      </w:r>
      <w:r w:rsidR="00586AF3" w:rsidRPr="00C013EC">
        <w:t>d by 1000</w:t>
      </w:r>
      <w:r w:rsidR="00C013EC" w:rsidRPr="00C013EC">
        <w:t xml:space="preserve">0 and the top 14 bits are outputted to the SEG displays to show the frequency of the sine wave. </w:t>
      </w:r>
    </w:p>
    <w:p w:rsidR="00837A99" w:rsidRPr="00C013EC" w:rsidRDefault="00C013EC" w:rsidP="004A052F">
      <w:r w:rsidRPr="00C013EC">
        <w:rPr>
          <w:noProof/>
          <w:lang w:eastAsia="en-GB"/>
        </w:rPr>
        <w:drawing>
          <wp:anchor distT="0" distB="0" distL="114300" distR="114300" simplePos="0" relativeHeight="251675648" behindDoc="1" locked="0" layoutInCell="1" allowOverlap="1" wp14:anchorId="176FA080" wp14:editId="306D0DD1">
            <wp:simplePos x="0" y="0"/>
            <wp:positionH relativeFrom="margin">
              <wp:posOffset>-45720</wp:posOffset>
            </wp:positionH>
            <wp:positionV relativeFrom="paragraph">
              <wp:posOffset>-635</wp:posOffset>
            </wp:positionV>
            <wp:extent cx="3291840" cy="2468245"/>
            <wp:effectExtent l="0" t="0" r="3810" b="8255"/>
            <wp:wrapThrough wrapText="bothSides">
              <wp:wrapPolygon edited="0">
                <wp:start x="0" y="0"/>
                <wp:lineTo x="0" y="21506"/>
                <wp:lineTo x="21500" y="21506"/>
                <wp:lineTo x="21500" y="0"/>
                <wp:lineTo x="0" y="0"/>
              </wp:wrapPolygon>
            </wp:wrapThrough>
            <wp:docPr id="9" name="Picture 9" descr="C:\Users\Rajan\AppData\Local\Microsoft\Windows\INetCache\Content.Word\IMG_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n\AppData\Local\Microsoft\Windows\INetCache\Content.Word\IMG_055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1840" cy="2468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13EC">
        <w:t xml:space="preserve">This is indeed correct as when the switches are placed as below on the left the output to the SEGS and therefore the frequency should be 439Hz which is shown very close to the values measured on the left. </w:t>
      </w:r>
      <w:r w:rsidR="00755F45">
        <w:t xml:space="preserve">Switch configuration for 439Hz is 10’b00000101101. </w:t>
      </w: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755F45" w:rsidP="004A052F">
      <w:pPr>
        <w:rPr>
          <w:u w:val="single"/>
        </w:rPr>
      </w:pPr>
      <w:r>
        <w:rPr>
          <w:noProof/>
          <w:lang w:eastAsia="en-GB"/>
        </w:rPr>
        <w:drawing>
          <wp:anchor distT="0" distB="0" distL="114300" distR="114300" simplePos="0" relativeHeight="251678720" behindDoc="1" locked="0" layoutInCell="1" allowOverlap="1" wp14:anchorId="6EB8E56F" wp14:editId="4646C358">
            <wp:simplePos x="0" y="0"/>
            <wp:positionH relativeFrom="margin">
              <wp:align>left</wp:align>
            </wp:positionH>
            <wp:positionV relativeFrom="paragraph">
              <wp:posOffset>48260</wp:posOffset>
            </wp:positionV>
            <wp:extent cx="3268980" cy="1790700"/>
            <wp:effectExtent l="0" t="0" r="7620" b="0"/>
            <wp:wrapThrough wrapText="bothSides">
              <wp:wrapPolygon edited="0">
                <wp:start x="0" y="0"/>
                <wp:lineTo x="0" y="21370"/>
                <wp:lineTo x="21524" y="21370"/>
                <wp:lineTo x="21524" y="0"/>
                <wp:lineTo x="0" y="0"/>
              </wp:wrapPolygon>
            </wp:wrapThrough>
            <wp:docPr id="11" name="Picture 11" descr="C:\Users\Rajan\AppData\Local\Microsoft\Windows\INetCache\Content.Word\IMG_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n\AppData\Local\Microsoft\Windows\INetCache\Content.Word\IMG_0555.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833" t="29711" r="23579" b="19726"/>
                    <a:stretch/>
                  </pic:blipFill>
                  <pic:spPr bwMode="auto">
                    <a:xfrm>
                      <a:off x="0" y="0"/>
                      <a:ext cx="3268980"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7A99" w:rsidRDefault="00837A99" w:rsidP="004A052F">
      <w:pPr>
        <w:rPr>
          <w:u w:val="single"/>
        </w:rPr>
      </w:pPr>
    </w:p>
    <w:p w:rsidR="00837A99" w:rsidRDefault="00837A99" w:rsidP="004A052F">
      <w:pPr>
        <w:rPr>
          <w:u w:val="single"/>
        </w:rPr>
      </w:pPr>
    </w:p>
    <w:p w:rsidR="007B361F" w:rsidRDefault="007B361F" w:rsidP="004A052F">
      <w:pPr>
        <w:rPr>
          <w:u w:val="single"/>
        </w:rPr>
      </w:pPr>
    </w:p>
    <w:p w:rsidR="007B361F" w:rsidRDefault="007B361F" w:rsidP="004A052F">
      <w:pPr>
        <w:rPr>
          <w:u w:val="single"/>
        </w:rPr>
      </w:pPr>
    </w:p>
    <w:p w:rsidR="007B361F" w:rsidRDefault="007B361F" w:rsidP="004A052F">
      <w:pPr>
        <w:rPr>
          <w:u w:val="single"/>
        </w:rPr>
      </w:pPr>
    </w:p>
    <w:p w:rsidR="004A052F" w:rsidRDefault="004A052F" w:rsidP="004A052F">
      <w:pPr>
        <w:rPr>
          <w:u w:val="single"/>
        </w:rPr>
      </w:pPr>
      <w:r>
        <w:rPr>
          <w:u w:val="single"/>
        </w:rPr>
        <w:lastRenderedPageBreak/>
        <w:t>Experiment 15 (Optional)</w:t>
      </w:r>
    </w:p>
    <w:p w:rsidR="005A7235" w:rsidRDefault="007B361F">
      <w:r>
        <w:t xml:space="preserve">This experiment was the same as the previous one but with the potentiometer controlling the frequency of the sine wave. The potentiometer was very sensitive and it was quite difficult to obtain the measurement below, however it was eventually obtained. </w:t>
      </w:r>
    </w:p>
    <w:p w:rsidR="00E66437" w:rsidRDefault="00386D5E">
      <w:r>
        <w:rPr>
          <w:noProof/>
          <w:lang w:eastAsia="en-GB"/>
        </w:rPr>
        <w:drawing>
          <wp:anchor distT="0" distB="0" distL="114300" distR="114300" simplePos="0" relativeHeight="251676672" behindDoc="1" locked="0" layoutInCell="1" allowOverlap="1" wp14:anchorId="169CD33B" wp14:editId="1960410C">
            <wp:simplePos x="0" y="0"/>
            <wp:positionH relativeFrom="margin">
              <wp:align>center</wp:align>
            </wp:positionH>
            <wp:positionV relativeFrom="paragraph">
              <wp:posOffset>59690</wp:posOffset>
            </wp:positionV>
            <wp:extent cx="3863975" cy="2898140"/>
            <wp:effectExtent l="0" t="0" r="3175" b="0"/>
            <wp:wrapThrough wrapText="bothSides">
              <wp:wrapPolygon edited="0">
                <wp:start x="0" y="0"/>
                <wp:lineTo x="0" y="21439"/>
                <wp:lineTo x="21511" y="21439"/>
                <wp:lineTo x="21511" y="0"/>
                <wp:lineTo x="0" y="0"/>
              </wp:wrapPolygon>
            </wp:wrapThrough>
            <wp:docPr id="10" name="Picture 10" descr="C:\Users\Rajan\AppData\Local\Microsoft\Windows\INetCache\Content.Word\IMG_0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n\AppData\Local\Microsoft\Windows\INetCache\Content.Word\IMG_05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3975" cy="289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741303" w:rsidRDefault="00741303">
      <w:r>
        <w:rPr>
          <w:noProof/>
          <w:lang w:eastAsia="en-GB"/>
        </w:rPr>
        <w:drawing>
          <wp:anchor distT="0" distB="0" distL="114300" distR="114300" simplePos="0" relativeHeight="251688960" behindDoc="0" locked="0" layoutInCell="1" allowOverlap="1" wp14:anchorId="6DBEDAE4" wp14:editId="4DE04B59">
            <wp:simplePos x="0" y="0"/>
            <wp:positionH relativeFrom="margin">
              <wp:align>center</wp:align>
            </wp:positionH>
            <wp:positionV relativeFrom="paragraph">
              <wp:posOffset>705485</wp:posOffset>
            </wp:positionV>
            <wp:extent cx="6656070" cy="3646805"/>
            <wp:effectExtent l="0" t="0" r="0" b="0"/>
            <wp:wrapThrough wrapText="bothSides">
              <wp:wrapPolygon edited="0">
                <wp:start x="0" y="0"/>
                <wp:lineTo x="0" y="21438"/>
                <wp:lineTo x="21513" y="21438"/>
                <wp:lineTo x="2151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09" t="12408" r="6160" b="4275"/>
                    <a:stretch/>
                  </pic:blipFill>
                  <pic:spPr bwMode="auto">
                    <a:xfrm>
                      <a:off x="0" y="0"/>
                      <a:ext cx="6656070" cy="3646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D4C">
        <w:t xml:space="preserve">Below is the </w:t>
      </w:r>
      <w:r w:rsidR="007B361F">
        <w:t>block diagram and the top-level code. I had to choose channel 0 to select the potentiometer and change some wiring to include the</w:t>
      </w:r>
      <w:r w:rsidR="00440D4C">
        <w:t xml:space="preserve"> inputs and outputs of the ADC, however it was very similar to the previous experiment, but this time using the ADC.</w:t>
      </w:r>
    </w:p>
    <w:p w:rsidR="00741303" w:rsidRDefault="00741303">
      <w:r>
        <w:rPr>
          <w:noProof/>
          <w:lang w:eastAsia="en-GB"/>
        </w:rPr>
        <w:lastRenderedPageBreak/>
        <w:drawing>
          <wp:anchor distT="0" distB="0" distL="114300" distR="114300" simplePos="0" relativeHeight="251691008" behindDoc="0" locked="0" layoutInCell="1" allowOverlap="1" wp14:anchorId="4570F8F1" wp14:editId="1A0B080D">
            <wp:simplePos x="0" y="0"/>
            <wp:positionH relativeFrom="margin">
              <wp:align>center</wp:align>
            </wp:positionH>
            <wp:positionV relativeFrom="paragraph">
              <wp:posOffset>0</wp:posOffset>
            </wp:positionV>
            <wp:extent cx="6654165" cy="8717280"/>
            <wp:effectExtent l="0" t="0" r="0" b="7620"/>
            <wp:wrapThrough wrapText="bothSides">
              <wp:wrapPolygon edited="0">
                <wp:start x="0" y="0"/>
                <wp:lineTo x="0" y="21572"/>
                <wp:lineTo x="21520" y="21572"/>
                <wp:lineTo x="215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806" t="20288" r="42610" b="13138"/>
                    <a:stretch/>
                  </pic:blipFill>
                  <pic:spPr bwMode="auto">
                    <a:xfrm>
                      <a:off x="0" y="0"/>
                      <a:ext cx="6654165" cy="871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sectPr w:rsidR="00E664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52F"/>
    <w:rsid w:val="000F1960"/>
    <w:rsid w:val="001859E4"/>
    <w:rsid w:val="00185E47"/>
    <w:rsid w:val="002C5E1A"/>
    <w:rsid w:val="00386D5E"/>
    <w:rsid w:val="003C35C0"/>
    <w:rsid w:val="00440D4C"/>
    <w:rsid w:val="004A052F"/>
    <w:rsid w:val="00586AF3"/>
    <w:rsid w:val="005A7235"/>
    <w:rsid w:val="006E5E22"/>
    <w:rsid w:val="00741303"/>
    <w:rsid w:val="00755446"/>
    <w:rsid w:val="0075567E"/>
    <w:rsid w:val="00755F45"/>
    <w:rsid w:val="007B361F"/>
    <w:rsid w:val="007B694F"/>
    <w:rsid w:val="007C66C6"/>
    <w:rsid w:val="00837A99"/>
    <w:rsid w:val="008F265F"/>
    <w:rsid w:val="00A17049"/>
    <w:rsid w:val="00B303F1"/>
    <w:rsid w:val="00C013EC"/>
    <w:rsid w:val="00E66437"/>
    <w:rsid w:val="00E8617E"/>
    <w:rsid w:val="00FD05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C4FFE0-595C-4F17-A207-87AF89080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52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45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CA23F76B</Template>
  <TotalTime>101</TotalTime>
  <Pages>7</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3411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Rajan</dc:creator>
  <cp:keywords/>
  <dc:description/>
  <cp:lastModifiedBy>Patel, Rajan</cp:lastModifiedBy>
  <cp:revision>19</cp:revision>
  <dcterms:created xsi:type="dcterms:W3CDTF">2016-12-15T11:43:00Z</dcterms:created>
  <dcterms:modified xsi:type="dcterms:W3CDTF">2016-12-16T10:27:00Z</dcterms:modified>
</cp:coreProperties>
</file>